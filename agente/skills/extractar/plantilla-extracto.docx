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ExtractoCabecera"/>
      </w:pPr>
      <w:r>
        <w:t xml:space="preserve">«Órgano judicial»</w:t>
      </w:r>
    </w:p>
    <w:p>
      <w:pPr>
        <w:pStyle w:val="ExtractoCabecera"/>
      </w:pPr>
      <w:r>
        <w:t xml:space="preserve">«Tipo de procedimiento y número»</w:t>
      </w:r>
    </w:p>
    <w:p>
      <w:pPr>
        <w:pStyle w:val="ExtractoCabecera"/>
      </w:pPr>
      <w:r>
        <w:t xml:space="preserve">NGF: «número»</w:t>
      </w:r>
    </w:p>
    <w:p>
      <w:pPr>
        <w:pStyle w:val="ExtractoTitulo"/>
      </w:pPr>
      <w:r>
        <w:t xml:space="preserve">EXTRACTO</w:t>
      </w:r>
    </w:p>
    <w:p>
      <w:pPr>
        <w:pStyle w:val="ExtractoApartado"/>
      </w:pPr>
      <w:r>
        <w:t xml:space="preserve">ACUSADOS</w:t>
      </w:r>
    </w:p>
    <w:p>
      <w:pPr>
        <w:pStyle w:val="ExtractoPersona"/>
      </w:pPr>
      <w:r>
        <w:t xml:space="preserve">«NOMBRE Y APELLIDOS DEL ACUSADO»</w:t>
      </w:r>
    </w:p>
    <w:p>
      <w:pPr>
        <w:pStyle w:val="ExtractoCita"/>
      </w:pPr>
      <w:r>
        <w:t xml:space="preserve">A. «n». HHP. «Limpia / No computables / …»</w:t>
      </w:r>
    </w:p>
    <w:p>
      <w:pPr>
        <w:pStyle w:val="ExtractoCita"/>
      </w:pPr>
      <w:r>
        <w:t xml:space="preserve">A. «n» (f. «x-y»). Declaración judicial.</w:t>
      </w:r>
    </w:p>
    <w:p>
      <w:pPr>
        <w:pStyle w:val="ExtractoTexto"/>
      </w:pPr>
      <w:r>
        <w:t xml:space="preserve">Que «lo que declara, en estilo indirecto y frases cortas».</w:t>
      </w:r>
    </w:p>
    <w:p>
      <w:pPr>
        <w:pStyle w:val="ExtractoLista"/>
      </w:pPr>
      <w:r>
        <w:t xml:space="preserve">«Si declara mucho, una idea por punto.»</w:t>
      </w:r>
    </w:p>
    <w:p>
      <w:pPr>
        <w:pStyle w:val="ExtractoLista"/>
      </w:pPr>
      <w:r>
        <w:t xml:space="preserve">«Otra idea.»</w:t>
      </w:r>
    </w:p>
    <w:p>
      <w:pPr>
        <w:pStyle w:val="ExtractoTexto"/>
      </w:pPr>
      <w:r>
        <w:t xml:space="preserve">(NOTA: «dato que no casa con otra cita, con esa cita».)</w:t>
      </w:r>
    </w:p>
    <w:p>
      <w:pPr>
        <w:pStyle w:val="ExtractoApartado"/>
      </w:pPr>
      <w:r>
        <w:t xml:space="preserve">TESTIFICAL</w:t>
      </w:r>
    </w:p>
    <w:p>
      <w:pPr>
        <w:pStyle w:val="ExtractoPersona"/>
      </w:pPr>
      <w:r>
        <w:t xml:space="preserve">«NOMBRE Y APELLIDOS» («papel»)</w:t>
      </w:r>
    </w:p>
    <w:p>
      <w:pPr>
        <w:pStyle w:val="ExtractoCita"/>
      </w:pPr>
      <w:r>
        <w:t xml:space="preserve">A. «n» (f. «x-y»). Denuncia.</w:t>
      </w:r>
    </w:p>
    <w:p>
      <w:pPr>
        <w:pStyle w:val="ExtractoTexto"/>
      </w:pPr>
      <w:r>
        <w:t xml:space="preserve">«Lo que declara.»</w:t>
      </w:r>
    </w:p>
    <w:p>
      <w:pPr>
        <w:pStyle w:val="ExtractoCita"/>
      </w:pPr>
      <w:r>
        <w:t xml:space="preserve">A. «n». Declaración judicial.</w:t>
      </w:r>
    </w:p>
    <w:p>
      <w:pPr>
        <w:pStyle w:val="ExtractoTexto"/>
      </w:pPr>
      <w:r>
        <w:t xml:space="preserve">Ratifica su declaración policial. Añade: «lo nuevo».</w:t>
      </w:r>
    </w:p>
    <w:p>
      <w:pPr>
        <w:pStyle w:val="ExtractoTexto"/>
      </w:pPr>
      <w:r>
        <w:t xml:space="preserve">RECLAMA.</w:t>
      </w:r>
    </w:p>
    <w:p>
      <w:pPr>
        <w:pStyle w:val="ExtractoPersona"/>
      </w:pPr>
      <w:r>
        <w:t xml:space="preserve">Agentes de «cuerpo» con TIP «…»</w:t>
      </w:r>
    </w:p>
    <w:p>
      <w:pPr>
        <w:pStyle w:val="ExtractoCita"/>
      </w:pPr>
      <w:r>
        <w:t xml:space="preserve">A. «n» (f. «x-y»). Atestado.</w:t>
      </w:r>
    </w:p>
    <w:p>
      <w:pPr>
        <w:pStyle w:val="ExtractoTexto"/>
      </w:pPr>
      <w:r>
        <w:t xml:space="preserve">«Lo que hacen y lo que constatan.»</w:t>
      </w:r>
    </w:p>
    <w:p>
      <w:pPr>
        <w:pStyle w:val="ExtractoApartado"/>
      </w:pPr>
      <w:r>
        <w:t xml:space="preserve">PERICIAL</w:t>
      </w:r>
    </w:p>
    <w:p>
      <w:pPr>
        <w:pStyle w:val="ExtractoTexto"/>
      </w:pPr>
      <w:r>
        <w:t xml:space="preserve">A. «n». «Tipo de informe». «Conclusión.»</w:t>
      </w:r>
    </w:p>
    <w:p>
      <w:pPr>
        <w:pStyle w:val="ExtractoApartado"/>
      </w:pPr>
      <w:r>
        <w:t xml:space="preserve">DOCUMENTAL</w:t>
      </w:r>
    </w:p>
    <w:p>
      <w:pPr>
        <w:pStyle w:val="ExtractoTexto"/>
      </w:pPr>
      <w:r>
        <w:t xml:space="preserve">A. «n». Atestado.</w:t>
      </w:r>
    </w:p>
    <w:p>
      <w:pPr>
        <w:pStyle w:val="ExtractoFolio"/>
      </w:pPr>
      <w:r>
        <w:t xml:space="preserve">F. «x-y». «Qué es.»</w:t>
      </w:r>
    </w:p>
    <w:p>
      <w:pPr>
        <w:pStyle w:val="ExtractoFolio"/>
      </w:pPr>
      <w:r>
        <w:t xml:space="preserve">F. «x-y». «Qué es.»</w:t>
      </w:r>
    </w:p>
    <w:p>
      <w:pPr>
        <w:pStyle w:val="ExtractoTexto"/>
      </w:pPr>
      <w:r>
        <w:t xml:space="preserve">A. «n». «Documento o auto, fecha». «Qué acredita, si hace falta.»</w:t>
      </w:r>
    </w:p>
    <w:p>
      <w:pPr>
        <w:pStyle w:val="ExtractoApartado"/>
      </w:pPr>
      <w:r>
        <w:t xml:space="preserve">FUNDAMENTO DE LA ACUSACIÓN</w:t>
      </w:r>
    </w:p>
    <w:p>
      <w:pPr>
        <w:pStyle w:val="ExtractoTexto"/>
      </w:pPr>
      <w:r>
        <w:t xml:space="preserve">«Prueba de cargo en una frase.»</w:t>
      </w:r>
    </w:p>
    <w:p>
      <w:pPr>
        <w:pStyle w:val="ExtractoTexto"/>
      </w:pPr>
      <w:r>
        <w:t xml:space="preserve">«Razonamiento en primera persona.»</w:t>
      </w:r>
    </w:p>
    <w:p>
      <w:pPr>
        <w:pStyle w:val="ExtractoPersona"/>
      </w:pPr>
      <w:r>
        <w:t xml:space="preserve">Calificación propuesta: «NOMBRE DEL ACUSADO»</w:t>
      </w:r>
    </w:p>
    <w:p>
      <w:pPr>
        <w:pStyle w:val="ExtractoLista"/>
      </w:pPr>
      <w:r>
        <w:t xml:space="preserve">Delito: «tipo y artículo».</w:t>
      </w:r>
    </w:p>
    <w:p>
      <w:pPr>
        <w:pStyle w:val="ExtractoLista"/>
      </w:pPr>
      <w:r>
        <w:t xml:space="preserve">Participación: «autor / cómplice…».</w:t>
      </w:r>
    </w:p>
    <w:p>
      <w:pPr>
        <w:pStyle w:val="ExtractoLista"/>
      </w:pPr>
      <w:r>
        <w:t xml:space="preserve">Circunstancias modificativas: «…».</w:t>
      </w:r>
    </w:p>
    <w:p>
      <w:pPr>
        <w:pStyle w:val="ExtractoLista"/>
      </w:pPr>
      <w:r>
        <w:t xml:space="preserve">Penas: «…».</w:t>
      </w:r>
    </w:p>
    <w:p>
      <w:pPr>
        <w:pStyle w:val="ExtractoLista"/>
      </w:pPr>
      <w:r>
        <w:t xml:space="preserve">Responsabilidad civil: «…».</w:t>
      </w:r>
    </w:p>
    <w:p>
      <w:pPr>
        <w:pStyle w:val="ExtractoApartado"/>
      </w:pPr>
      <w:r>
        <w:t xml:space="preserve">PENDIENTE</w:t>
      </w:r>
    </w:p>
    <w:p>
      <w:pPr>
        <w:pStyle w:val="ExtractoPendiente"/>
      </w:pPr>
      <w:r>
        <w:t xml:space="preserve">«Lo que falta por aclarar o decidir.» (Si no queda nada, el apartado no aparece.)</w:t>
      </w:r>
    </w:p>
    <w:p>
      <w:pPr>
        <w:pStyle w:val="ExtractoTexto"/>
      </w:pPr>
      <w:r>
        <w:t xml:space="preserve"/>
      </w:r>
    </w:p>
    <w:p>
      <w:pPr>
        <w:pStyle w:val="ExtractoFirma"/>
      </w:pPr>
      <w:r>
        <w:t xml:space="preserve">Elche, «fecha»</w:t>
      </w:r>
    </w:p>
    <w:p>
      <w:pPr>
        <w:pStyle w:val="ExtractoFirma"/>
      </w:pPr>
      <w:r>
        <w:t xml:space="preserve">La Fiscal</w:t>
      </w:r>
    </w:p>
    <w:p>
      <w:pPr>
        <w:pStyle w:val="ExtractoFirma"/>
      </w:pPr>
      <w:r>
        <w:t xml:space="preserve">Marta Lacasa</w:t>
      </w:r>
    </w:p>
    <w:sectPr w:rsidR="00900C40">
      <w:headerReference w:type="default" r:id="rId7"/>
      <w:footerReference w:type="default" r:id="rId8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FA8F7" w14:textId="77777777" w:rsidR="00D443C2" w:rsidRDefault="00D443C2">
      <w:r>
        <w:separator/>
      </w:r>
    </w:p>
  </w:endnote>
  <w:endnote w:type="continuationSeparator" w:id="0">
    <w:p w14:paraId="505B6EC3" w14:textId="77777777" w:rsidR="00D443C2" w:rsidRDefault="00D443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">
    <w:charset w:val="00"/>
    <w:family w:val="auto"/>
    <w:pitch w:val="variable"/>
  </w:font>
  <w:font w:name="Liberation Sans">
    <w:panose1 w:val="020B0604020202020204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OpenSymbol">
    <w:panose1 w:val="05010000000000000000"/>
    <w:charset w:val="00"/>
    <w:family w:val="auto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0CE1B" w14:textId="77777777" w:rsidR="00D443C2" w:rsidRDefault="00D443C2">
    <w:pPr>
      <w:pStyle w:val="Piedepgina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  <w:p w14:paraId="11DFCEAF" w14:textId="77777777" w:rsidR="00D443C2" w:rsidRDefault="00D443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20C1B" w14:textId="77777777" w:rsidR="00D443C2" w:rsidRDefault="00D443C2">
      <w:r>
        <w:rPr>
          <w:color w:val="000000"/>
        </w:rPr>
        <w:separator/>
      </w:r>
    </w:p>
  </w:footnote>
  <w:footnote w:type="continuationSeparator" w:id="0">
    <w:p w14:paraId="027C7E93" w14:textId="77777777" w:rsidR="00D443C2" w:rsidRDefault="00D443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05623" w14:textId="77777777" w:rsidR="00D443C2" w:rsidRDefault="00D443C2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1AF2959" wp14:editId="27D1FAF3">
          <wp:simplePos x="0" y="0"/>
          <wp:positionH relativeFrom="column">
            <wp:posOffset>436324</wp:posOffset>
          </wp:positionH>
          <wp:positionV relativeFrom="paragraph">
            <wp:posOffset>44997</wp:posOffset>
          </wp:positionV>
          <wp:extent cx="655204" cy="617402"/>
          <wp:effectExtent l="0" t="0" r="0" b="0"/>
          <wp:wrapTopAndBottom/>
          <wp:docPr id="1321161588" name="Imagen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5204" cy="617402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51F54FE2" w14:textId="77777777" w:rsidR="00D443C2" w:rsidRDefault="00D443C2">
    <w:pPr>
      <w:pStyle w:val="Encabezado"/>
      <w:rPr>
        <w:rFonts w:ascii="Arial" w:hAnsi="Arial" w:cs="Arial"/>
      </w:rPr>
    </w:pPr>
  </w:p>
  <w:p w14:paraId="4B0682C4" w14:textId="77777777" w:rsidR="00D443C2" w:rsidRDefault="00D443C2">
    <w:pPr>
      <w:pStyle w:val="Encabezado"/>
      <w:rPr>
        <w:rFonts w:ascii="Arial" w:hAnsi="Arial" w:cs="Arial"/>
      </w:rPr>
    </w:pPr>
  </w:p>
  <w:p w14:paraId="53D38819" w14:textId="77777777" w:rsidR="00D443C2" w:rsidRDefault="00D443C2">
    <w:pPr>
      <w:pStyle w:val="Encabezado"/>
      <w:rPr>
        <w:rFonts w:ascii="Arial" w:hAnsi="Arial" w:cs="Arial"/>
      </w:rPr>
    </w:pPr>
  </w:p>
  <w:p w14:paraId="7518FA53" w14:textId="77777777" w:rsidR="00D443C2" w:rsidRDefault="00D443C2">
    <w:pPr>
      <w:pStyle w:val="Encabezado"/>
      <w:rPr>
        <w:rFonts w:ascii="Arial" w:hAnsi="Arial" w:cs="Arial"/>
      </w:rPr>
    </w:pPr>
  </w:p>
  <w:p w14:paraId="5A483AC9" w14:textId="77777777" w:rsidR="00D443C2" w:rsidRDefault="00D443C2">
    <w:pPr>
      <w:pStyle w:val="Encabezado"/>
    </w:pPr>
    <w:r>
      <w:rPr>
        <w:rFonts w:ascii="Arial" w:hAnsi="Arial" w:cs="Arial"/>
      </w:rPr>
      <w:t>Fiscalía de Área de Elche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>
    <w:multiLevelType w:val="singleLevel"/>
    <w:lvl w:ilvl="0">
      <w:start w:val="1"/>
      <w:numFmt w:val="bullet"/>
      <w:lvlText w:val="–"/>
      <w:lvlJc w:val="left"/>
      <w:pPr>
        <w:ind w:left="567" w:hanging="283"/>
      </w:pPr>
      <w:rPr>
        <w:rFonts w:ascii="Arial" w:eastAsia="Arial" w:hAnsi="Arial" w:cs="Arial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425"/>
      </w:pPr>
      <w:rPr>
        <w:rFonts w:ascii="Arial" w:eastAsia="Arial" w:hAnsi="Arial" w:cs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900C40"/>
    <w:rsid w:val="00900C40"/>
    <w:rsid w:val="00955A2E"/>
    <w:rsid w:val="00D443C2"/>
    <w:rsid w:val="00E80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5D878"/>
  <w15:docId w15:val="{508FFF8D-6B1D-4BA9-91F7-06D979986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F"/>
        <w:kern w:val="3"/>
        <w:sz w:val="22"/>
        <w:szCs w:val="22"/>
        <w:lang w:val="es-E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47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Lucida Sans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styleId="Encabezado">
    <w:name w:val="header"/>
    <w:basedOn w:val="Standard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  <w:spacing w:after="0" w:line="240" w:lineRule="auto"/>
    </w:pPr>
  </w:style>
  <w:style w:type="paragraph" w:styleId="Prrafodelista">
    <w:name w:val="List Paragraph"/>
    <w:basedOn w:val="Standard"/>
    <w:pPr>
      <w:ind w:left="720"/>
    </w:pPr>
  </w:style>
  <w:style w:type="character" w:customStyle="1" w:styleId="EncabezadoCar">
    <w:name w:val="Encabezado Car"/>
    <w:basedOn w:val="Fuentedeprrafopredeter"/>
  </w:style>
  <w:style w:type="character" w:customStyle="1" w:styleId="PiedepginaCar">
    <w:name w:val="Pie de página Car"/>
    <w:basedOn w:val="Fuentedeprrafopredeter"/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  <w:rPr>
      <w:rFonts w:cs="Courier New"/>
    </w:rPr>
  </w:style>
  <w:style w:type="character" w:customStyle="1" w:styleId="ListLabel4">
    <w:name w:val="ListLabel 4"/>
    <w:rPr>
      <w:rFonts w:ascii="Arial" w:eastAsia="Arial" w:hAnsi="Arial" w:cs="Symbol"/>
      <w:sz w:val="24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cs="Wingdings"/>
    </w:rPr>
  </w:style>
  <w:style w:type="character" w:customStyle="1" w:styleId="ListLabel7">
    <w:name w:val="ListLabel 7"/>
    <w:rPr>
      <w:rFonts w:cs="Symbol"/>
    </w:rPr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  <w:rPr>
      <w:rFonts w:cs="Wingdings"/>
    </w:rPr>
  </w:style>
  <w:style w:type="character" w:customStyle="1" w:styleId="ListLabel10">
    <w:name w:val="ListLabel 10"/>
    <w:rPr>
      <w:rFonts w:cs="Symbol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  <w:rPr>
      <w:rFonts w:cs="Wingdings"/>
    </w:rPr>
  </w:style>
  <w:style w:type="character" w:customStyle="1" w:styleId="ListLabel13">
    <w:name w:val="ListLabel 13"/>
    <w:rPr>
      <w:rFonts w:ascii="Arial" w:eastAsia="Arial" w:hAnsi="Arial" w:cs="Symbol"/>
      <w:sz w:val="24"/>
    </w:rPr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  <w:rPr>
      <w:rFonts w:cs="Wingdings"/>
    </w:rPr>
  </w:style>
  <w:style w:type="character" w:customStyle="1" w:styleId="ListLabel16">
    <w:name w:val="ListLabel 16"/>
    <w:rPr>
      <w:rFonts w:cs="Symbol"/>
    </w:rPr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  <w:rPr>
      <w:rFonts w:cs="Wingdings"/>
    </w:rPr>
  </w:style>
  <w:style w:type="character" w:customStyle="1" w:styleId="ListLabel19">
    <w:name w:val="ListLabel 19"/>
    <w:rPr>
      <w:rFonts w:cs="Symbol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  <w:rPr>
      <w:rFonts w:cs="Wingdings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numbering" w:customStyle="1" w:styleId="NoList">
    <w:name w:val="No List"/>
    <w:basedOn w:val="Sinlista"/>
    <w:pPr>
      <w:numPr>
        <w:numId w:val="1"/>
      </w:numPr>
    </w:pPr>
  </w:style>
  <w:style w:type="numbering" w:customStyle="1" w:styleId="WWNum1">
    <w:name w:val="WWNum1"/>
    <w:basedOn w:val="Sinlista"/>
    <w:pPr>
      <w:numPr>
        <w:numId w:val="2"/>
      </w:numPr>
    </w:pPr>
  </w:style>
  <w:style w:type="numbering" w:customStyle="1" w:styleId="WWNum2">
    <w:name w:val="WWNum2"/>
    <w:basedOn w:val="Sinlista"/>
    <w:pPr>
      <w:numPr>
        <w:numId w:val="3"/>
      </w:numPr>
    </w:pPr>
  </w:style>
  <w:style w:type="paragraph" w:customStyle="1" w:styleId="ExtractoCabecera">
    <w:name w:val="Extracto Cabecera"/>
    <w:qFormat/>
    <w:pPr>
      <w:widowControl/>
      <w:spacing w:before="0" w:after="0" w:line="360" w:lineRule="auto"/>
      <w:jc w:val="both"/>
    </w:pPr>
    <w:rPr>
      <w:rFonts w:ascii="Arial" w:eastAsia="Arial" w:hAnsi="Arial" w:cs="Arial"/>
      <w:b/>
      <w:bCs/>
      <w:sz w:val="24"/>
      <w:szCs w:val="24"/>
    </w:rPr>
  </w:style>
  <w:style w:type="paragraph" w:customStyle="1" w:styleId="ExtractoTitulo">
    <w:name w:val="Extracto Titulo"/>
    <w:qFormat/>
    <w:pPr>
      <w:widowControl/>
      <w:spacing w:before="360" w:after="240" w:line="360" w:lineRule="auto"/>
      <w:jc w:val="center"/>
    </w:pPr>
    <w:rPr>
      <w:rFonts w:ascii="Arial" w:eastAsia="Arial" w:hAnsi="Arial" w:cs="Arial"/>
      <w:b/>
      <w:bCs/>
      <w:u w:val="single"/>
      <w:sz w:val="24"/>
      <w:szCs w:val="24"/>
    </w:rPr>
  </w:style>
  <w:style w:type="paragraph" w:customStyle="1" w:styleId="ExtractoApartado">
    <w:name w:val="Extracto Apartado"/>
    <w:qFormat/>
    <w:pPr>
      <w:widowControl/>
      <w:keepNext/>
      <w:pBdr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Bdr>
      <w:spacing w:before="360" w:after="120" w:line="360" w:lineRule="auto"/>
      <w:ind w:left="85" w:right="85"/>
      <w:jc w:val="left"/>
    </w:pPr>
    <w:rPr>
      <w:rFonts w:ascii="Arial" w:eastAsia="Arial" w:hAnsi="Arial" w:cs="Arial"/>
      <w:b/>
      <w:bCs/>
      <w:caps/>
      <w:sz w:val="24"/>
      <w:szCs w:val="24"/>
    </w:rPr>
  </w:style>
  <w:style w:type="paragraph" w:customStyle="1" w:styleId="ExtractoPersona">
    <w:name w:val="Extracto Persona"/>
    <w:qFormat/>
    <w:pPr>
      <w:widowControl/>
      <w:keepNext/>
      <w:spacing w:before="240" w:after="0" w:line="360" w:lineRule="auto"/>
      <w:jc w:val="both"/>
    </w:pPr>
    <w:rPr>
      <w:rFonts w:ascii="Arial" w:eastAsia="Arial" w:hAnsi="Arial" w:cs="Arial"/>
      <w:b/>
      <w:bCs/>
      <w:sz w:val="24"/>
      <w:szCs w:val="24"/>
    </w:rPr>
  </w:style>
  <w:style w:type="paragraph" w:customStyle="1" w:styleId="ExtractoCita">
    <w:name w:val="Extracto Cita"/>
    <w:qFormat/>
    <w:pPr>
      <w:widowControl/>
      <w:keepNext/>
      <w:spacing w:before="120" w:after="0" w:line="360" w:lineRule="auto"/>
      <w:jc w:val="both"/>
    </w:pPr>
    <w:rPr>
      <w:rFonts w:ascii="Arial" w:eastAsia="Arial" w:hAnsi="Arial" w:cs="Arial"/>
      <w:u w:val="single"/>
      <w:sz w:val="24"/>
      <w:szCs w:val="24"/>
    </w:rPr>
  </w:style>
  <w:style w:type="paragraph" w:customStyle="1" w:styleId="ExtractoTexto">
    <w:name w:val="Extracto Texto"/>
    <w:qFormat/>
    <w:pPr>
      <w:widowControl/>
      <w:spacing w:before="0" w:after="120" w:line="360" w:lineRule="auto"/>
      <w:jc w:val="both"/>
    </w:pPr>
    <w:rPr>
      <w:rFonts w:ascii="Arial" w:eastAsia="Arial" w:hAnsi="Arial" w:cs="Arial"/>
      <w:sz w:val="24"/>
      <w:szCs w:val="24"/>
    </w:rPr>
  </w:style>
  <w:style w:type="paragraph" w:customStyle="1" w:styleId="ExtractoLista">
    <w:name w:val="Extracto Lista"/>
    <w:qFormat/>
    <w:pPr>
      <w:numPr>
        <w:numId w:val="1"/>
      </w:numPr>
      <w:widowControl/>
      <w:spacing w:before="0" w:after="60" w:line="360" w:lineRule="auto"/>
      <w:ind w:left="567" w:hanging="283"/>
      <w:jc w:val="both"/>
    </w:pPr>
    <w:rPr>
      <w:rFonts w:ascii="Arial" w:eastAsia="Arial" w:hAnsi="Arial" w:cs="Arial"/>
      <w:sz w:val="24"/>
      <w:szCs w:val="24"/>
    </w:rPr>
  </w:style>
  <w:style w:type="paragraph" w:customStyle="1" w:styleId="ExtractoPendiente">
    <w:name w:val="Extracto Pendiente"/>
    <w:qFormat/>
    <w:pPr>
      <w:numPr>
        <w:numId w:val="2"/>
      </w:numPr>
      <w:widowControl/>
      <w:spacing w:before="0" w:after="60" w:line="360" w:lineRule="auto"/>
      <w:ind w:left="567" w:hanging="425"/>
      <w:jc w:val="both"/>
    </w:pPr>
    <w:rPr>
      <w:rFonts w:ascii="Arial" w:eastAsia="Arial" w:hAnsi="Arial" w:cs="Arial"/>
      <w:sz w:val="24"/>
      <w:szCs w:val="24"/>
    </w:rPr>
  </w:style>
  <w:style w:type="paragraph" w:customStyle="1" w:styleId="ExtractoFolio">
    <w:name w:val="Extracto Folio"/>
    <w:qFormat/>
    <w:pPr>
      <w:widowControl/>
      <w:spacing w:before="0" w:after="0" w:line="360" w:lineRule="auto"/>
      <w:ind w:left="1440"/>
      <w:jc w:val="both"/>
    </w:pPr>
    <w:rPr>
      <w:rFonts w:ascii="Arial" w:eastAsia="Arial" w:hAnsi="Arial" w:cs="Arial"/>
      <w:sz w:val="24"/>
      <w:szCs w:val="24"/>
    </w:rPr>
  </w:style>
  <w:style w:type="paragraph" w:customStyle="1" w:styleId="ExtractoFirma">
    <w:name w:val="Extracto Firma"/>
    <w:qFormat/>
    <w:pPr>
      <w:widowControl/>
      <w:spacing w:before="0" w:after="0" w:line="360" w:lineRule="auto"/>
      <w:jc w:val="right"/>
    </w:pPr>
    <w:rPr>
      <w:rFonts w:ascii="Arial" w:eastAsia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579</Words>
  <Characters>3186</Characters>
  <Application>Microsoft Office Word</Application>
  <DocSecurity>0</DocSecurity>
  <Lines>26</Lines>
  <Paragraphs>7</Paragraphs>
  <ScaleCrop>false</ScaleCrop>
  <Company>Generalitat Valenciana</Company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LACASA MUÑOZ, MARTA</dc:creator>
  <cp:lastModifiedBy>Marta Lacasa Muñoz</cp:lastModifiedBy>
  <cp:revision>2</cp:revision>
  <dcterms:created xsi:type="dcterms:W3CDTF">2026-10-18T11:18:00Z</dcterms:created>
  <dcterms:modified xsi:type="dcterms:W3CDTF">2026-10-18T11:18:00Z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Generalitat Valenciana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